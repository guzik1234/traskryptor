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3971"/>
      </w:tblGrid>
      <w:tr w:rsidR="002B5158" w14:paraId="4EA16C43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8B698" w14:textId="77777777" w:rsidR="009A0A3E" w:rsidRDefault="009A0A3E">
            <w:pPr>
              <w:pStyle w:val="Standard"/>
              <w:tabs>
                <w:tab w:val="right" w:leader="dot" w:pos="4535"/>
              </w:tabs>
            </w:pPr>
            <w:proofErr w:type="spellStart"/>
            <w:r>
              <w:t>Bialystok</w:t>
            </w:r>
            <w:proofErr w:type="spellEnd"/>
            <w:r>
              <w:t>, ...................................................................</w:t>
            </w:r>
          </w:p>
          <w:p w14:paraId="7EF06046" w14:textId="43753ED8" w:rsidR="002B5158" w:rsidRDefault="002B5158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66AA553D" w14:textId="77777777" w:rsidR="002B5158" w:rsidRDefault="002B5158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2F94F016" w14:textId="77777777" w:rsidR="002B5158" w:rsidRDefault="002B5158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7FCB372F" w14:textId="77777777" w:rsidR="002B5158" w:rsidRDefault="009A0A3E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423EB12A" w14:textId="77777777" w:rsidR="009A0A3E" w:rsidRDefault="009A0A3E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Name</w:t>
            </w:r>
            <w:proofErr w:type="spellEnd"/>
          </w:p>
          <w:p w14:paraId="4F4504E8" w14:textId="77819BB0" w:rsidR="002B5158" w:rsidRDefault="002B5158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25DA0DB4" w14:textId="77777777" w:rsidR="002B5158" w:rsidRDefault="009A0A3E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21A88EEE" w14:textId="77777777" w:rsidR="009A0A3E" w:rsidRDefault="009A0A3E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Album No</w:t>
            </w:r>
          </w:p>
          <w:p w14:paraId="435442AA" w14:textId="7A1F6668" w:rsidR="002B5158" w:rsidRDefault="002B5158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128E523F" w14:textId="77777777" w:rsidR="002B5158" w:rsidRDefault="009A0A3E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14:paraId="7E0DDE32" w14:textId="77777777" w:rsidR="009A0A3E" w:rsidRDefault="009A0A3E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Direction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degree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</w:p>
          <w:p w14:paraId="0E0E143A" w14:textId="5A8010B5" w:rsidR="002B5158" w:rsidRDefault="002B5158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07D56E87" w14:textId="77777777" w:rsidR="009A0A3E" w:rsidRDefault="009A0A3E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studios</w:t>
            </w:r>
            <w:proofErr w:type="spellEnd"/>
          </w:p>
          <w:p w14:paraId="7A51405A" w14:textId="0A9B6DF1" w:rsidR="002B5158" w:rsidRDefault="002B5158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14:paraId="1A1EC5BE" w14:textId="77777777" w:rsidR="002B5158" w:rsidRDefault="009A0A3E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14:paraId="2265C8D0" w14:textId="77777777" w:rsidR="009A0A3E" w:rsidRDefault="009A0A3E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cycle</w:t>
            </w:r>
          </w:p>
          <w:p w14:paraId="4B7E5A6E" w14:textId="21FDD875" w:rsidR="002B5158" w:rsidRDefault="002B5158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14:paraId="495FFDE9" w14:textId="77777777" w:rsidR="002B5158" w:rsidRDefault="002B5158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CA638" w14:textId="77777777" w:rsidR="002B5158" w:rsidRDefault="002B5158">
            <w:pPr>
              <w:pStyle w:val="TableContents"/>
              <w:jc w:val="both"/>
            </w:pPr>
          </w:p>
        </w:tc>
      </w:tr>
    </w:tbl>
    <w:p w14:paraId="21C32FD8" w14:textId="77777777" w:rsidR="002B5158" w:rsidRDefault="002B5158">
      <w:pPr>
        <w:pStyle w:val="Standard"/>
        <w:jc w:val="both"/>
      </w:pPr>
    </w:p>
    <w:p w14:paraId="580F325B" w14:textId="77777777" w:rsidR="002B5158" w:rsidRDefault="002B5158">
      <w:pPr>
        <w:pStyle w:val="Standard"/>
        <w:jc w:val="both"/>
      </w:pPr>
    </w:p>
    <w:p w14:paraId="5D4B298D" w14:textId="77777777" w:rsidR="009A0A3E" w:rsidRDefault="009A0A3E">
      <w:pPr>
        <w:pStyle w:val="Standard"/>
        <w:ind w:left="5400"/>
        <w:rPr>
          <w:rStyle w:val="StrongEmphasis"/>
        </w:rPr>
      </w:pPr>
      <w:r>
        <w:rPr>
          <w:rStyle w:val="StrongEmphasis"/>
        </w:rPr>
        <w:t>Dean</w:t>
      </w:r>
    </w:p>
    <w:p w14:paraId="58501C32" w14:textId="77777777" w:rsidR="009A0A3E" w:rsidRDefault="009A0A3E">
      <w:pPr>
        <w:pStyle w:val="Standard"/>
        <w:ind w:left="5400"/>
        <w:rPr>
          <w:rStyle w:val="StrongEmphasis"/>
        </w:rPr>
      </w:pPr>
      <w:proofErr w:type="spellStart"/>
      <w:r>
        <w:rPr>
          <w:rStyle w:val="StrongEmphasis"/>
        </w:rPr>
        <w:t>Computer</w:t>
      </w:r>
      <w:proofErr w:type="spellEnd"/>
      <w:r>
        <w:rPr>
          <w:rStyle w:val="StrongEmphasis"/>
        </w:rPr>
        <w:t xml:space="preserve"> Science </w:t>
      </w:r>
      <w:proofErr w:type="spellStart"/>
      <w:r>
        <w:rPr>
          <w:rStyle w:val="StrongEmphasis"/>
        </w:rPr>
        <w:t>Department</w:t>
      </w:r>
      <w:proofErr w:type="spellEnd"/>
    </w:p>
    <w:p w14:paraId="57ED36B2" w14:textId="77777777" w:rsidR="009A0A3E" w:rsidRDefault="009A0A3E">
      <w:pPr>
        <w:pStyle w:val="Standard"/>
        <w:rPr>
          <w:rStyle w:val="StrongEmphasis"/>
        </w:rPr>
      </w:pPr>
      <w:r>
        <w:rPr>
          <w:rStyle w:val="StrongEmphasis"/>
        </w:rPr>
        <w:t xml:space="preserve">Dr Dorota </w:t>
      </w:r>
      <w:proofErr w:type="spellStart"/>
      <w:r>
        <w:rPr>
          <w:rStyle w:val="StrongEmphasis"/>
        </w:rPr>
        <w:t>Mozyrska</w:t>
      </w:r>
      <w:proofErr w:type="spellEnd"/>
      <w:r>
        <w:rPr>
          <w:rStyle w:val="StrongEmphasis"/>
        </w:rPr>
        <w:t>, Prof. PB</w:t>
      </w:r>
    </w:p>
    <w:p w14:paraId="06456D52" w14:textId="1456905F" w:rsidR="002B5158" w:rsidRDefault="002B5158">
      <w:pPr>
        <w:pStyle w:val="Standard"/>
      </w:pPr>
    </w:p>
    <w:p w14:paraId="307FA973" w14:textId="77777777" w:rsidR="002B5158" w:rsidRDefault="002B5158">
      <w:pPr>
        <w:pStyle w:val="Standard"/>
      </w:pPr>
    </w:p>
    <w:p w14:paraId="2C945F45" w14:textId="77777777" w:rsidR="002B5158" w:rsidRDefault="002B5158">
      <w:pPr>
        <w:pStyle w:val="Standard"/>
      </w:pPr>
    </w:p>
    <w:p w14:paraId="5317A046" w14:textId="77777777" w:rsidR="002B5158" w:rsidRDefault="002B5158">
      <w:pPr>
        <w:pStyle w:val="Standard"/>
      </w:pPr>
    </w:p>
    <w:p w14:paraId="685D4A65" w14:textId="77777777" w:rsidR="009A0A3E" w:rsidRDefault="009A0A3E">
      <w:pPr>
        <w:spacing w:line="360" w:lineRule="auto"/>
        <w:jc w:val="both"/>
      </w:pPr>
      <w:r>
        <w:tab/>
        <w:t xml:space="preserve">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student </w:t>
      </w:r>
      <w:proofErr w:type="spellStart"/>
      <w:r>
        <w:t>practice</w:t>
      </w:r>
      <w:proofErr w:type="spellEnd"/>
      <w:r>
        <w:t xml:space="preserve"> be </w:t>
      </w:r>
      <w:proofErr w:type="spellStart"/>
      <w:r>
        <w:t>credited</w:t>
      </w:r>
      <w:proofErr w:type="spellEnd"/>
      <w:r>
        <w:t xml:space="preserve"> on the </w:t>
      </w:r>
      <w:proofErr w:type="spellStart"/>
      <w:r>
        <w:t>basis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..................................................................................................................................................................... </w:t>
      </w:r>
    </w:p>
    <w:p w14:paraId="0967364A" w14:textId="77777777" w:rsidR="009A0A3E" w:rsidRDefault="009A0A3E">
      <w:pPr>
        <w:pStyle w:val="Standard"/>
        <w:spacing w:line="360" w:lineRule="auto"/>
        <w:jc w:val="both"/>
        <w:rPr>
          <w:rFonts w:cs="Times New Roman"/>
          <w:kern w:val="0"/>
          <w:lang w:eastAsia="en-US" w:bidi="ar-SA"/>
        </w:rPr>
      </w:pPr>
      <w:r>
        <w:rPr>
          <w:rFonts w:cs="Times New Roman"/>
          <w:kern w:val="0"/>
          <w:lang w:eastAsia="en-US" w:bidi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C8186E" w14:textId="77777777" w:rsidR="009A0A3E" w:rsidRDefault="009A0A3E">
      <w:pPr>
        <w:pStyle w:val="Standard"/>
        <w:spacing w:line="312" w:lineRule="auto"/>
        <w:jc w:val="both"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Description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work</w:t>
      </w:r>
      <w:proofErr w:type="spellEnd"/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its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relationship</w:t>
      </w:r>
      <w:proofErr w:type="spellEnd"/>
      <w:r>
        <w:rPr>
          <w:rFonts w:cs="Times New Roman"/>
        </w:rPr>
        <w:t xml:space="preserve"> with the </w:t>
      </w:r>
      <w:proofErr w:type="spellStart"/>
      <w:r>
        <w:rPr>
          <w:rFonts w:cs="Times New Roman"/>
        </w:rPr>
        <w:t>study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programme</w:t>
      </w:r>
      <w:proofErr w:type="spellEnd"/>
      <w:r>
        <w:rPr>
          <w:rFonts w:cs="Times New Roman"/>
        </w:rPr>
        <w:t xml:space="preserve"> and the </w:t>
      </w:r>
      <w:proofErr w:type="spellStart"/>
      <w:r>
        <w:rPr>
          <w:rFonts w:cs="Times New Roman"/>
        </w:rPr>
        <w:t>photocopy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contract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professional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training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certificate</w:t>
      </w:r>
      <w:proofErr w:type="spellEnd"/>
      <w:r>
        <w:rPr>
          <w:rFonts w:cs="Times New Roman"/>
        </w:rPr>
        <w:t xml:space="preserve">) in the </w:t>
      </w:r>
      <w:proofErr w:type="spellStart"/>
      <w:r>
        <w:rPr>
          <w:rFonts w:cs="Times New Roman"/>
        </w:rPr>
        <w:t>attached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annexes</w:t>
      </w:r>
      <w:proofErr w:type="spellEnd"/>
      <w:r>
        <w:rPr>
          <w:rFonts w:cs="Times New Roman"/>
        </w:rPr>
        <w:t>.</w:t>
      </w:r>
    </w:p>
    <w:p w14:paraId="68741C93" w14:textId="579A5BFF" w:rsidR="002B5158" w:rsidRDefault="002B5158">
      <w:pPr>
        <w:pStyle w:val="Standard"/>
        <w:spacing w:line="312" w:lineRule="auto"/>
        <w:jc w:val="both"/>
      </w:pPr>
    </w:p>
    <w:p w14:paraId="4979290A" w14:textId="77777777" w:rsidR="002B5158" w:rsidRDefault="002B5158">
      <w:pPr>
        <w:pStyle w:val="Standard"/>
        <w:spacing w:line="312" w:lineRule="auto"/>
        <w:jc w:val="both"/>
      </w:pPr>
    </w:p>
    <w:p w14:paraId="48284537" w14:textId="77777777" w:rsidR="002B5158" w:rsidRDefault="002B5158">
      <w:pPr>
        <w:pStyle w:val="Standard"/>
        <w:jc w:val="both"/>
      </w:pPr>
    </w:p>
    <w:p w14:paraId="4BF42DFD" w14:textId="77777777" w:rsidR="002B5158" w:rsidRDefault="002B5158">
      <w:pPr>
        <w:pStyle w:val="Standard"/>
        <w:jc w:val="both"/>
      </w:pPr>
    </w:p>
    <w:p w14:paraId="71952909" w14:textId="77777777" w:rsidR="002B5158" w:rsidRDefault="002B5158">
      <w:pPr>
        <w:pStyle w:val="Standard"/>
        <w:jc w:val="both"/>
      </w:pPr>
    </w:p>
    <w:p w14:paraId="02542E37" w14:textId="77777777" w:rsidR="002B5158" w:rsidRDefault="002B5158">
      <w:pPr>
        <w:pStyle w:val="Standard"/>
        <w:jc w:val="both"/>
      </w:pPr>
    </w:p>
    <w:p w14:paraId="727DB5D7" w14:textId="77777777" w:rsidR="002B5158" w:rsidRDefault="009A0A3E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14:paraId="615D73F0" w14:textId="77777777" w:rsidR="009A0A3E" w:rsidRDefault="009A0A3E">
      <w:pPr>
        <w:pStyle w:val="Standard"/>
        <w:ind w:right="567" w:firstLine="567"/>
        <w:rPr>
          <w:i/>
          <w:sz w:val="16"/>
        </w:rPr>
      </w:pPr>
      <w:r>
        <w:rPr>
          <w:i/>
          <w:sz w:val="16"/>
        </w:rPr>
        <w:tab/>
      </w:r>
      <w:proofErr w:type="spellStart"/>
      <w:r>
        <w:rPr>
          <w:i/>
          <w:sz w:val="16"/>
        </w:rPr>
        <w:t>clear</w:t>
      </w:r>
      <w:proofErr w:type="spellEnd"/>
      <w:r>
        <w:rPr>
          <w:i/>
          <w:sz w:val="16"/>
        </w:rPr>
        <w:t xml:space="preserve"> student </w:t>
      </w:r>
      <w:proofErr w:type="spellStart"/>
      <w:r>
        <w:rPr>
          <w:i/>
          <w:sz w:val="16"/>
        </w:rPr>
        <w:t>signature</w:t>
      </w:r>
      <w:proofErr w:type="spellEnd"/>
    </w:p>
    <w:p w14:paraId="6D38EAD2" w14:textId="325E2926" w:rsidR="002B5158" w:rsidRDefault="002B5158">
      <w:pPr>
        <w:pStyle w:val="Standard"/>
        <w:ind w:right="567" w:firstLine="567"/>
        <w:rPr>
          <w:i/>
        </w:rPr>
      </w:pPr>
    </w:p>
    <w:p w14:paraId="3B9567FC" w14:textId="77777777" w:rsidR="002B5158" w:rsidRDefault="002B5158">
      <w:pPr>
        <w:pStyle w:val="Standard"/>
        <w:jc w:val="both"/>
      </w:pPr>
    </w:p>
    <w:p w14:paraId="6DC30563" w14:textId="77777777" w:rsidR="002B5158" w:rsidRDefault="002B5158">
      <w:pPr>
        <w:pStyle w:val="Standard"/>
        <w:jc w:val="both"/>
      </w:pPr>
    </w:p>
    <w:p w14:paraId="6DB294CF" w14:textId="77777777" w:rsidR="002B5158" w:rsidRDefault="002B5158">
      <w:pPr>
        <w:pStyle w:val="Standard"/>
        <w:jc w:val="both"/>
      </w:pPr>
    </w:p>
    <w:p w14:paraId="7703AE20" w14:textId="77777777" w:rsidR="002B5158" w:rsidRDefault="002B5158">
      <w:pPr>
        <w:pStyle w:val="Standard"/>
        <w:jc w:val="both"/>
      </w:pPr>
    </w:p>
    <w:sectPr w:rsidR="002B5158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E455B" w14:textId="77777777" w:rsidR="009A0A3E" w:rsidRDefault="009A0A3E">
      <w:r>
        <w:separator/>
      </w:r>
    </w:p>
  </w:endnote>
  <w:endnote w:type="continuationSeparator" w:id="0">
    <w:p w14:paraId="193AE4BE" w14:textId="77777777" w:rsidR="009A0A3E" w:rsidRDefault="009A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097E" w14:textId="77777777" w:rsidR="009A0A3E" w:rsidRDefault="009A0A3E">
      <w:r>
        <w:rPr>
          <w:color w:val="000000"/>
        </w:rPr>
        <w:separator/>
      </w:r>
    </w:p>
  </w:footnote>
  <w:footnote w:type="continuationSeparator" w:id="0">
    <w:p w14:paraId="5DB4AC91" w14:textId="77777777" w:rsidR="009A0A3E" w:rsidRDefault="009A0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B5158"/>
    <w:rsid w:val="002B5158"/>
    <w:rsid w:val="009A0A3E"/>
    <w:rsid w:val="00BE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40C2E"/>
  <w15:docId w15:val="{F0E100E3-C1E6-4CD8-BDA6-C1A7FA8C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683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Marek Chodorowski (113266)</cp:lastModifiedBy>
  <cp:revision>2</cp:revision>
  <cp:lastPrinted>2001-05-09T10:50:00Z</cp:lastPrinted>
  <dcterms:created xsi:type="dcterms:W3CDTF">2025-11-26T23:07:00Z</dcterms:created>
  <dcterms:modified xsi:type="dcterms:W3CDTF">2025-11-26T23:07:00Z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